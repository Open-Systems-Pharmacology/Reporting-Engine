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EF" w:rsidRDefault="001143EF" w:rsidP="001143EF">
      <w:pPr>
        <w:pStyle w:val="Heading1"/>
      </w:pPr>
      <w:r>
        <w:t>Sensitivity</w:t>
      </w:r>
    </w:p>
    <w:p w:rsidR="001143EF" w:rsidRDefault="001143EF" w:rsidP="001143EF">
      <w:pPr>
        <w:pStyle w:val="Heading2"/>
      </w:pPr>
      <w:r>
        <w:t>Sensitivity analysis of C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Individual sensitivity vs mean sensitivity for C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76" type="#_x0000_t75" style="width:470.25pt;height:351pt;visibility:visible;mso-wrap-style:square">
            <v:imagedata r:id="rId6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Sorted absolute sensitivity for C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" o:spid="_x0000_i1075" type="#_x0000_t75" style="width:470.25pt;height:351pt;visibility:visible;mso-wrap-style:square">
            <v:imagedata r:id="rId7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Cumulated sorted absolute sensitivity for C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" o:spid="_x0000_i1074" type="#_x0000_t75" style="width:470.25pt;height:351pt;visibility:visible;mso-wrap-style:square">
            <v:imagedata r:id="rId8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Most sensitive parameter for C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" o:spid="_x0000_i1073" type="#_x0000_t75" style="width:470.25pt;height:351pt;visibility:visible;mso-wrap-style:square">
            <v:imagedata r:id="rId9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C</w:t>
      </w:r>
      <w:r>
        <w:rPr>
          <w:vertAlign w:val="subscript"/>
        </w:rPr>
        <w:t>max</w:t>
      </w:r>
      <w:r>
        <w:t xml:space="preserve"> norm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Individual sensitivity vs mean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5" o:spid="_x0000_i1072" type="#_x0000_t75" style="width:470.25pt;height:351pt;visibility:visible;mso-wrap-style:square">
            <v:imagedata r:id="rId10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Sorted absolute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6" o:spid="_x0000_i1071" type="#_x0000_t75" style="width:470.25pt;height:351pt;visibility:visible;mso-wrap-style:square">
            <v:imagedata r:id="rId11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Cumulated sorted absolute sensitivity for C</w:t>
      </w:r>
      <w:r>
        <w:rPr>
          <w:vertAlign w:val="subscript"/>
        </w:rPr>
        <w:t>max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7" o:spid="_x0000_i1070" type="#_x0000_t75" style="width:470.25pt;height:351pt;visibility:visible;mso-wrap-style:square">
            <v:imagedata r:id="rId12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Most sensitive parameter for C</w:t>
      </w:r>
      <w:r>
        <w:rPr>
          <w:vertAlign w:val="subscript"/>
        </w:rPr>
        <w:t>max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8" o:spid="_x0000_i1069" type="#_x0000_t75" style="width:470.25pt;height:351pt;visibility:visible;mso-wrap-style:square">
            <v:imagedata r:id="rId13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t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Individual sensitivity vs mean sensitivity for t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9" o:spid="_x0000_i1068" type="#_x0000_t75" style="width:470.25pt;height:351pt;visibility:visible;mso-wrap-style:square">
            <v:imagedata r:id="rId14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Sorted absolute sensitivity for t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0" o:spid="_x0000_i1067" type="#_x0000_t75" style="width:470.25pt;height:351pt;visibility:visible;mso-wrap-style:square">
            <v:imagedata r:id="rId15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Cumulated sorted absolute sensitivity for t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1" o:spid="_x0000_i1066" type="#_x0000_t75" style="width:470.25pt;height:351pt;visibility:visible;mso-wrap-style:square">
            <v:imagedata r:id="rId16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Most sensitive parameter for t</w:t>
      </w:r>
      <w:r>
        <w:rPr>
          <w:vertAlign w:val="subscript"/>
        </w:rPr>
        <w:t>max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2" o:spid="_x0000_i1065" type="#_x0000_t75" style="width:470.25pt;height:351pt;visibility:visible;mso-wrap-style:square">
            <v:imagedata r:id="rId17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C</w:t>
      </w:r>
      <w:r>
        <w:rPr>
          <w:vertAlign w:val="subscript"/>
        </w:rPr>
        <w:t>tEnd</w:t>
      </w:r>
      <w:r>
        <w:t xml:space="preserve">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Individual sensitivity vs mean sensitivity for C</w:t>
      </w:r>
      <w:r>
        <w:rPr>
          <w:vertAlign w:val="subscript"/>
        </w:rPr>
        <w:t>tEnd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3" o:spid="_x0000_i1064" type="#_x0000_t75" style="width:470.25pt;height:351pt;visibility:visible;mso-wrap-style:square">
            <v:imagedata r:id="rId18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Sorted absolute sensitivity for C</w:t>
      </w:r>
      <w:r>
        <w:rPr>
          <w:vertAlign w:val="subscript"/>
        </w:rPr>
        <w:t>tEnd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4" o:spid="_x0000_i1063" type="#_x0000_t75" style="width:470.25pt;height:351pt;visibility:visible;mso-wrap-style:square">
            <v:imagedata r:id="rId19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Cumulated sorted absolute sensitivity for C</w:t>
      </w:r>
      <w:r>
        <w:rPr>
          <w:vertAlign w:val="subscript"/>
        </w:rPr>
        <w:t>tEnd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5" o:spid="_x0000_i1062" type="#_x0000_t75" style="width:470.25pt;height:351pt;visibility:visible;mso-wrap-style:square">
            <v:imagedata r:id="rId20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Most sensitive parameter for C</w:t>
      </w:r>
      <w:r>
        <w:rPr>
          <w:vertAlign w:val="subscript"/>
        </w:rPr>
        <w:t>tEnd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6" o:spid="_x0000_i1061" type="#_x0000_t75" style="width:470.25pt;height:351pt;visibility:visible;mso-wrap-style:square">
            <v:imagedata r:id="rId21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AUC</w:t>
      </w:r>
      <w:r>
        <w:rPr>
          <w:vertAlign w:val="subscript"/>
        </w:rPr>
        <w:t>last</w:t>
      </w:r>
      <w:r>
        <w:t xml:space="preserve">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Individual sensitivity vs mean sensitivity for AUC</w:t>
      </w:r>
      <w:r>
        <w:rPr>
          <w:vertAlign w:val="subscript"/>
        </w:rPr>
        <w:t>last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7" o:spid="_x0000_i1060" type="#_x0000_t75" style="width:470.25pt;height:351pt;visibility:visible;mso-wrap-style:square">
            <v:imagedata r:id="rId22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Sorted absolute sensitivity for AUC</w:t>
      </w:r>
      <w:r>
        <w:rPr>
          <w:vertAlign w:val="subscript"/>
        </w:rPr>
        <w:t>last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8" o:spid="_x0000_i1059" type="#_x0000_t75" style="width:470.25pt;height:351pt;visibility:visible;mso-wrap-style:square">
            <v:imagedata r:id="rId23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Cumulated sorted absolute sensitivity for AUC</w:t>
      </w:r>
      <w:r>
        <w:rPr>
          <w:vertAlign w:val="subscript"/>
        </w:rPr>
        <w:t>last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19" o:spid="_x0000_i1058" type="#_x0000_t75" style="width:470.25pt;height:351pt;visibility:visible;mso-wrap-style:square">
            <v:imagedata r:id="rId24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Most sensitive parameter for AUC</w:t>
      </w:r>
      <w:r>
        <w:rPr>
          <w:vertAlign w:val="subscript"/>
        </w:rPr>
        <w:t>last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0" o:spid="_x0000_i1057" type="#_x0000_t75" style="width:470.25pt;height:351pt;visibility:visible;mso-wrap-style:square">
            <v:imagedata r:id="rId25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AUC</w:t>
      </w:r>
      <w:r>
        <w:rPr>
          <w:vertAlign w:val="subscript"/>
        </w:rPr>
        <w:t>last</w:t>
      </w:r>
      <w:r>
        <w:t xml:space="preserve"> norm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Individual sensitivity vs mean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1" o:spid="_x0000_i1056" type="#_x0000_t75" style="width:470.25pt;height:351pt;visibility:visible;mso-wrap-style:square">
            <v:imagedata r:id="rId26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Sorted absolute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2" o:spid="_x0000_i1055" type="#_x0000_t75" style="width:470.25pt;height:351pt;visibility:visible;mso-wrap-style:square">
            <v:imagedata r:id="rId27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Cumulated sorted absolute sensitivity for AUC</w:t>
      </w:r>
      <w:r>
        <w:rPr>
          <w:vertAlign w:val="subscript"/>
        </w:rPr>
        <w:t>last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3" o:spid="_x0000_i1054" type="#_x0000_t75" style="width:470.25pt;height:351pt;visibility:visible;mso-wrap-style:square">
            <v:imagedata r:id="rId28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Most sensitive parameter for AUC</w:t>
      </w:r>
      <w:r>
        <w:rPr>
          <w:vertAlign w:val="subscript"/>
        </w:rPr>
        <w:t>last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4" o:spid="_x0000_i1053" type="#_x0000_t75" style="width:470.25pt;height:351pt;visibility:visible;mso-wrap-style:square">
            <v:imagedata r:id="rId29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AUC</w:t>
      </w:r>
      <w:r>
        <w:rPr>
          <w:vertAlign w:val="subscript"/>
        </w:rPr>
        <w:t>inf</w:t>
      </w:r>
      <w:r>
        <w:t xml:space="preserve">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Individual sensitivity vs mean sensitivity for AUC</w:t>
      </w:r>
      <w:r>
        <w:rPr>
          <w:vertAlign w:val="subscript"/>
        </w:rPr>
        <w:t>inf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5" o:spid="_x0000_i1052" type="#_x0000_t75" style="width:470.25pt;height:351pt;visibility:visible;mso-wrap-style:square">
            <v:imagedata r:id="rId30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>: Sorted absolute sensitivity for AUC</w:t>
      </w:r>
      <w:r>
        <w:rPr>
          <w:vertAlign w:val="subscript"/>
        </w:rPr>
        <w:t>inf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6" o:spid="_x0000_i1051" type="#_x0000_t75" style="width:470.25pt;height:351pt;visibility:visible;mso-wrap-style:square">
            <v:imagedata r:id="rId31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Cumulated sorted absolute sensitivity for AUC</w:t>
      </w:r>
      <w:r>
        <w:rPr>
          <w:vertAlign w:val="subscript"/>
        </w:rPr>
        <w:t>inf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7" o:spid="_x0000_i1050" type="#_x0000_t75" style="width:470.25pt;height:351pt;visibility:visible;mso-wrap-style:square">
            <v:imagedata r:id="rId32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Most sensitive parameter for AUC</w:t>
      </w:r>
      <w:r>
        <w:rPr>
          <w:vertAlign w:val="subscript"/>
        </w:rPr>
        <w:t>inf</w:t>
      </w:r>
      <w:r>
        <w:t xml:space="preserve">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8" o:spid="_x0000_i1049" type="#_x0000_t75" style="width:470.25pt;height:351pt;visibility:visible;mso-wrap-style:square">
            <v:imagedata r:id="rId33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AUC</w:t>
      </w:r>
      <w:r>
        <w:rPr>
          <w:vertAlign w:val="subscript"/>
        </w:rPr>
        <w:t>inf</w:t>
      </w:r>
      <w:r>
        <w:t xml:space="preserve"> norm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Individual sensitivity vs mean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29" o:spid="_x0000_i1048" type="#_x0000_t75" style="width:470.25pt;height:351pt;visibility:visible;mso-wrap-style:square">
            <v:imagedata r:id="rId34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: Sorted absolute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0" o:spid="_x0000_i1047" type="#_x0000_t75" style="width:470.25pt;height:351pt;visibility:visible;mso-wrap-style:square">
            <v:imagedata r:id="rId35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Cumulated sorted absolute sensitivity for AUC</w:t>
      </w:r>
      <w:r>
        <w:rPr>
          <w:vertAlign w:val="subscript"/>
        </w:rPr>
        <w:t>inf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1" o:spid="_x0000_i1046" type="#_x0000_t75" style="width:470.25pt;height:351pt;visibility:visible;mso-wrap-style:square">
            <v:imagedata r:id="rId36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: Most sensitive parameter for AUC</w:t>
      </w:r>
      <w:r>
        <w:rPr>
          <w:vertAlign w:val="subscript"/>
        </w:rPr>
        <w:t>inf</w:t>
      </w:r>
      <w:r>
        <w:t xml:space="preserve"> norm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2" o:spid="_x0000_i1045" type="#_x0000_t75" style="width:470.25pt;height:351pt;visibility:visible;mso-wrap-style:square">
            <v:imagedata r:id="rId37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MRT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Individual sensitivity vs mean sensitivity for MRT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3" o:spid="_x0000_i1044" type="#_x0000_t75" style="width:470.25pt;height:351pt;visibility:visible;mso-wrap-style:square">
            <v:imagedata r:id="rId38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34</w:t>
        </w:r>
      </w:fldSimple>
      <w:r>
        <w:t>: Sorted absolute sensitivity for MRT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4" o:spid="_x0000_i1043" type="#_x0000_t75" style="width:470.25pt;height:351pt;visibility:visible;mso-wrap-style:square">
            <v:imagedata r:id="rId39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Cumulated sorted absolute sensitivity for MRT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5" o:spid="_x0000_i1042" type="#_x0000_t75" style="width:470.25pt;height:351pt;visibility:visible;mso-wrap-style:square">
            <v:imagedata r:id="rId40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36</w:t>
        </w:r>
      </w:fldSimple>
      <w:r>
        <w:t>: Most sensitive parameter for MRT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6" o:spid="_x0000_i1041" type="#_x0000_t75" style="width:470.25pt;height:351pt;visibility:visible;mso-wrap-style:square">
            <v:imagedata r:id="rId41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Thalf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Individual sensitivity vs mean sensitivity for Thalf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7" o:spid="_x0000_i1040" type="#_x0000_t75" style="width:470.25pt;height:351pt;visibility:visible;mso-wrap-style:square">
            <v:imagedata r:id="rId42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>
        <w:t>: Sorted absolute sensitivity for Thalf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8" o:spid="_x0000_i1039" type="#_x0000_t75" style="width:470.25pt;height:351pt;visibility:visible;mso-wrap-style:square">
            <v:imagedata r:id="rId43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Cumulated sorted absolute sensitivity for Thalf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39" o:spid="_x0000_i1038" type="#_x0000_t75" style="width:470.25pt;height:351pt;visibility:visible;mso-wrap-style:square">
            <v:imagedata r:id="rId44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40</w:t>
        </w:r>
      </w:fldSimple>
      <w:r>
        <w:t>: Most sensitive parameter for Thalf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0" o:spid="_x0000_i1037" type="#_x0000_t75" style="width:470.25pt;height:351pt;visibility:visible;mso-wrap-style:square">
            <v:imagedata r:id="rId45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CL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Individual sensitivity vs mean sensitivity for CL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1" o:spid="_x0000_i1036" type="#_x0000_t75" style="width:470.25pt;height:351pt;visibility:visible;mso-wrap-style:square">
            <v:imagedata r:id="rId46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t>: Sorted absolute sensitivity for CL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2" o:spid="_x0000_i1035" type="#_x0000_t75" style="width:470.25pt;height:351pt;visibility:visible;mso-wrap-style:square">
            <v:imagedata r:id="rId47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Cumulated sorted absolute sensitivity for CL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3" o:spid="_x0000_i1034" type="#_x0000_t75" style="width:470.25pt;height:351pt;visibility:visible;mso-wrap-style:square">
            <v:imagedata r:id="rId48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>: Most sensitive parameter for CL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4" o:spid="_x0000_i1033" type="#_x0000_t75" style="width:470.25pt;height:351pt;visibility:visible;mso-wrap-style:square">
            <v:imagedata r:id="rId49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Vss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Individual sensitivity vs mean sensitivity for Vss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5" o:spid="_x0000_i1032" type="#_x0000_t75" style="width:470.25pt;height:351pt;visibility:visible;mso-wrap-style:square">
            <v:imagedata r:id="rId50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46</w:t>
        </w:r>
      </w:fldSimple>
      <w:r>
        <w:t>: Sorted absolute sensitivity for Vss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6" o:spid="_x0000_i1031" type="#_x0000_t75" style="width:470.25pt;height:351pt;visibility:visible;mso-wrap-style:square">
            <v:imagedata r:id="rId51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Cumulated sorted absolute sensitivity for Vss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7" o:spid="_x0000_i1030" type="#_x0000_t75" style="width:470.25pt;height:351pt;visibility:visible;mso-wrap-style:square">
            <v:imagedata r:id="rId52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: Most sensitive parameter for Vss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8" o:spid="_x0000_i1029" type="#_x0000_t75" style="width:470.25pt;height:351pt;visibility:visible;mso-wrap-style:square">
            <v:imagedata r:id="rId53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Heading2"/>
      </w:pPr>
      <w:r>
        <w:t>Sensitivity analysis of Vd for Raltegravir</w:t>
      </w:r>
    </w:p>
    <w:p w:rsidR="001143EF" w:rsidRDefault="001143EF" w:rsidP="001143EF">
      <w:pPr>
        <w:pStyle w:val="BodyText"/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Individual sensitivity vs mean sensitivity for Vd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49" o:spid="_x0000_i1028" type="#_x0000_t75" style="width:470.25pt;height:351pt;visibility:visible;mso-wrap-style:square">
            <v:imagedata r:id="rId54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50</w:t>
        </w:r>
      </w:fldSimple>
      <w:r>
        <w:t>: Sorted absolute sensitivity for Vd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50" o:spid="_x0000_i1027" type="#_x0000_t75" style="width:470.25pt;height:351pt;visibility:visible;mso-wrap-style:square">
            <v:imagedata r:id="rId55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Cumulated sorted absolute sensitivity for Vd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51" o:spid="_x0000_i1026" type="#_x0000_t75" style="width:470.25pt;height:351pt;visibility:visible;mso-wrap-style:square">
            <v:imagedata r:id="rId56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1143EF" w:rsidRDefault="001143EF" w:rsidP="001143E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52</w:t>
        </w:r>
      </w:fldSimple>
      <w:r>
        <w:t>: Most sensitive parameter for Vd for Raltegravir</w:t>
      </w:r>
    </w:p>
    <w:p w:rsidR="001143EF" w:rsidRDefault="001143EF" w:rsidP="001143EF">
      <w:r w:rsidRPr="007C1139">
        <w:rPr>
          <w:noProof/>
          <w:lang w:eastAsia="en-US"/>
        </w:rPr>
        <w:pict>
          <v:shape id="Picture 52" o:spid="_x0000_i1025" type="#_x0000_t75" style="width:470.25pt;height:351pt;visibility:visible;mso-wrap-style:square">
            <v:imagedata r:id="rId57" o:title=""/>
          </v:shape>
        </w:pict>
      </w:r>
    </w:p>
    <w:p w:rsidR="001143EF" w:rsidRDefault="001143EF" w:rsidP="001143EF">
      <w:pPr>
        <w:sectPr w:rsidR="001143EF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Pr="001143EF" w:rsidRDefault="007A6CE9" w:rsidP="001143EF">
      <w:bookmarkStart w:id="0" w:name="_GoBack"/>
      <w:bookmarkEnd w:id="0"/>
    </w:p>
    <w:sectPr w:rsidR="007A6CE9" w:rsidRPr="001143EF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143EF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143EF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1143EF"/>
    <w:pPr>
      <w:spacing w:after="120"/>
    </w:pPr>
  </w:style>
  <w:style w:type="character" w:customStyle="1" w:styleId="BodyTextChar">
    <w:name w:val="Body Text Char"/>
    <w:link w:val="BodyText"/>
    <w:rsid w:val="001143EF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F5F426-BCBF-4C40-BD7F-8BD9A2C49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0</TotalTime>
  <Pages>1</Pages>
  <Words>862</Words>
  <Characters>4915</Characters>
  <Application>Microsoft Office Word</Application>
  <DocSecurity>0</DocSecurity>
  <Lines>40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5766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2020-02-10T10:50:00Z</dcterms:created>
  <dcterms:modified xsi:type="dcterms:W3CDTF">2020-02-10T10:50:00Z</dcterms:modified>
</cp:coreProperties>
</file>